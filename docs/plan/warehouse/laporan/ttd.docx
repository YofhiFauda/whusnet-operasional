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5C5C" w14:textId="4ACAC03E" w:rsidR="00393D7F" w:rsidRPr="00393D7F" w:rsidRDefault="00A81229" w:rsidP="00393D7F">
      <w:pPr>
        <w:pStyle w:val="ContactInfo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5F3DEB08" wp14:editId="6EFB8992">
            <wp:extent cx="1165860" cy="885825"/>
            <wp:effectExtent l="0" t="0" r="0" b="9525"/>
            <wp:docPr id="483238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8190" name="Picture 483238190"/>
                    <pic:cNvPicPr/>
                  </pic:nvPicPr>
                  <pic:blipFill>
                    <a:blip r:embed="rId11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997" cy="8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F4CB" w14:textId="77777777" w:rsidR="00393D7F" w:rsidRPr="00393D7F" w:rsidRDefault="00393D7F" w:rsidP="00A81229">
      <w:pPr>
        <w:pStyle w:val="ContactInfo"/>
        <w:rPr>
          <w:sz w:val="20"/>
        </w:rPr>
      </w:pPr>
    </w:p>
    <w:p w14:paraId="5AE10E22" w14:textId="4733B70D" w:rsidR="00393D7F" w:rsidRDefault="00393D7F" w:rsidP="00393D7F">
      <w:pPr>
        <w:pStyle w:val="ContactInfo"/>
        <w:jc w:val="right"/>
      </w:pPr>
    </w:p>
    <w:sectPr w:rsidR="00393D7F" w:rsidSect="00591137">
      <w:footerReference w:type="default" r:id="rId12"/>
      <w:pgSz w:w="12240" w:h="15840" w:code="1"/>
      <w:pgMar w:top="108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710A1" w14:textId="77777777" w:rsidR="000C66D8" w:rsidRDefault="000C66D8">
      <w:pPr>
        <w:spacing w:after="0"/>
      </w:pPr>
      <w:r>
        <w:separator/>
      </w:r>
    </w:p>
  </w:endnote>
  <w:endnote w:type="continuationSeparator" w:id="0">
    <w:p w14:paraId="1B6A50EA" w14:textId="77777777" w:rsidR="000C66D8" w:rsidRDefault="000C66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21B7" w14:textId="77777777" w:rsidR="00147208" w:rsidRPr="00147208" w:rsidRDefault="00147208" w:rsidP="00147208">
    <w:pPr>
      <w:pStyle w:val="Footer"/>
      <w:jc w:val="left"/>
    </w:pPr>
    <w:r w:rsidRPr="00147208">
      <w:fldChar w:fldCharType="begin"/>
    </w:r>
    <w:r w:rsidRPr="00147208">
      <w:instrText xml:space="preserve"> PAGE   \* MERGEFORMAT </w:instrText>
    </w:r>
    <w:r w:rsidRPr="00147208">
      <w:fldChar w:fldCharType="separate"/>
    </w:r>
    <w:r w:rsidRPr="00147208">
      <w:t>2</w:t>
    </w:r>
    <w:r w:rsidRPr="001472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0477D" w14:textId="77777777" w:rsidR="000C66D8" w:rsidRDefault="000C66D8">
      <w:pPr>
        <w:spacing w:after="0"/>
      </w:pPr>
      <w:r>
        <w:separator/>
      </w:r>
    </w:p>
  </w:footnote>
  <w:footnote w:type="continuationSeparator" w:id="0">
    <w:p w14:paraId="2E9A8F55" w14:textId="77777777" w:rsidR="000C66D8" w:rsidRDefault="000C66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76"/>
    <w:rsid w:val="000C66D8"/>
    <w:rsid w:val="00107575"/>
    <w:rsid w:val="00147208"/>
    <w:rsid w:val="001A0EFA"/>
    <w:rsid w:val="00255734"/>
    <w:rsid w:val="00393D7F"/>
    <w:rsid w:val="00395565"/>
    <w:rsid w:val="004B6BDD"/>
    <w:rsid w:val="004C306F"/>
    <w:rsid w:val="004E568B"/>
    <w:rsid w:val="00532D5B"/>
    <w:rsid w:val="00575A98"/>
    <w:rsid w:val="00591137"/>
    <w:rsid w:val="005B5BA8"/>
    <w:rsid w:val="005C2CF2"/>
    <w:rsid w:val="005F3D78"/>
    <w:rsid w:val="00601E11"/>
    <w:rsid w:val="006061FB"/>
    <w:rsid w:val="006433F3"/>
    <w:rsid w:val="0064542A"/>
    <w:rsid w:val="0065347E"/>
    <w:rsid w:val="00666762"/>
    <w:rsid w:val="006C3F30"/>
    <w:rsid w:val="00735CF9"/>
    <w:rsid w:val="007A1708"/>
    <w:rsid w:val="007C1E31"/>
    <w:rsid w:val="00824B5B"/>
    <w:rsid w:val="0084679C"/>
    <w:rsid w:val="008C64D5"/>
    <w:rsid w:val="008D5C76"/>
    <w:rsid w:val="008F2237"/>
    <w:rsid w:val="0090592F"/>
    <w:rsid w:val="009915E5"/>
    <w:rsid w:val="00A81229"/>
    <w:rsid w:val="00AE1403"/>
    <w:rsid w:val="00B601FE"/>
    <w:rsid w:val="00BE5C91"/>
    <w:rsid w:val="00C117AE"/>
    <w:rsid w:val="00C43F9E"/>
    <w:rsid w:val="00C53AFA"/>
    <w:rsid w:val="00C7576A"/>
    <w:rsid w:val="00CA528F"/>
    <w:rsid w:val="00CA5524"/>
    <w:rsid w:val="00CE1B59"/>
    <w:rsid w:val="00D776E0"/>
    <w:rsid w:val="00D90E74"/>
    <w:rsid w:val="00D91822"/>
    <w:rsid w:val="00E3110C"/>
    <w:rsid w:val="00E6387A"/>
    <w:rsid w:val="00E65599"/>
    <w:rsid w:val="00E70DDD"/>
    <w:rsid w:val="00E81D71"/>
    <w:rsid w:val="00EA0D42"/>
    <w:rsid w:val="00F33D62"/>
    <w:rsid w:val="00F67EB2"/>
    <w:rsid w:val="00F77124"/>
    <w:rsid w:val="00FA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0C6DC"/>
  <w15:chartTrackingRefBased/>
  <w15:docId w15:val="{72674E86-9CC6-41C1-AD48-D069A210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18"/>
        <w:lang w:val="en-U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5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InvoiceTable">
    <w:name w:val="Invoice Table"/>
    <w:basedOn w:val="Table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InvoiceHeading">
    <w:name w:val="Invoice Heading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120"/>
    </w:pPr>
    <w:rPr>
      <w:b/>
      <w:bCs/>
    </w:rPr>
  </w:style>
  <w:style w:type="paragraph" w:customStyle="1" w:styleId="FormText">
    <w:name w:val="Form Text"/>
    <w:basedOn w:val="Normal"/>
    <w:uiPriority w:val="2"/>
    <w:qFormat/>
    <w:p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losing">
    <w:name w:val="Closing"/>
    <w:basedOn w:val="Normal"/>
    <w:link w:val="ClosingCh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losingChar">
    <w:name w:val="Closing Char"/>
    <w:basedOn w:val="DefaultParagraphFont"/>
    <w:link w:val="Closing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tion">
    <w:name w:val="Organizatio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"/>
    <w:unhideWhenUsed/>
    <w:qFormat/>
    <w:rPr>
      <w:b w:val="0"/>
      <w:bCs w:val="0"/>
      <w:color w:val="5B9BD5" w:themeColor="accent1"/>
    </w:rPr>
  </w:style>
  <w:style w:type="paragraph" w:customStyle="1" w:styleId="ContactInfo">
    <w:name w:val="Contact Info"/>
    <w:basedOn w:val="Normal"/>
    <w:uiPriority w:val="4"/>
    <w:qFormat/>
    <w:pPr>
      <w:spacing w:before="40"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3955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H-PC-OFFICE\AppData\Roaming\Microsoft\Templates\Business%20sales%20invoice.dotx" TargetMode="External"/></Relationship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sales invoice.dotx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WH-PC-OFFICE</dc:creator>
  <cp:lastModifiedBy>Yopi Pauda Pradana</cp:lastModifiedBy>
  <cp:revision>12</cp:revision>
  <dcterms:created xsi:type="dcterms:W3CDTF">2025-11-05T05:53:00Z</dcterms:created>
  <dcterms:modified xsi:type="dcterms:W3CDTF">2026-10-29T02:23:00Z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